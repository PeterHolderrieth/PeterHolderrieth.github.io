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1B46B" w14:textId="5C501464" w:rsidR="00407240" w:rsidRPr="004C568C" w:rsidRDefault="00E1196B" w:rsidP="0043454D">
      <w:pPr>
        <w:pStyle w:val="Heading1"/>
        <w:rPr>
          <w:rFonts w:ascii="Century Schoolbook" w:hAnsi="Century Schoolbook"/>
        </w:rPr>
      </w:pPr>
      <w:r w:rsidRPr="004C568C">
        <w:rPr>
          <w:rFonts w:ascii="Century Schoolbook" w:hAnsi="Century Schoolbook"/>
        </w:rPr>
        <w:t xml:space="preserve">Rubric for </w:t>
      </w:r>
      <w:r w:rsidR="004C568C">
        <w:rPr>
          <w:rFonts w:ascii="Century Schoolbook" w:hAnsi="Century Schoolbook"/>
        </w:rPr>
        <w:t xml:space="preserve">Final </w:t>
      </w:r>
      <w:r w:rsidRPr="004C568C">
        <w:rPr>
          <w:rFonts w:ascii="Century Schoolbook" w:hAnsi="Century Schoolbook"/>
        </w:rPr>
        <w:t>Report 6.</w:t>
      </w:r>
      <w:r w:rsidR="004C568C">
        <w:rPr>
          <w:rFonts w:ascii="Century Schoolbook" w:hAnsi="Century Schoolbook"/>
        </w:rPr>
        <w:t>4212</w:t>
      </w:r>
    </w:p>
    <w:tbl>
      <w:tblPr>
        <w:tblW w:w="5001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29" w:type="dxa"/>
          <w:right w:w="29" w:type="dxa"/>
        </w:tblCellMar>
        <w:tblLook w:val="01E0" w:firstRow="1" w:lastRow="1" w:firstColumn="1" w:lastColumn="1" w:noHBand="0" w:noVBand="0"/>
      </w:tblPr>
      <w:tblGrid>
        <w:gridCol w:w="2130"/>
        <w:gridCol w:w="7222"/>
      </w:tblGrid>
      <w:tr w:rsidR="00F3153F" w:rsidRPr="004C568C" w14:paraId="2D03D5A0" w14:textId="77777777" w:rsidTr="00FA7A52">
        <w:trPr>
          <w:trHeight w:val="216"/>
        </w:trPr>
        <w:tc>
          <w:tcPr>
            <w:tcW w:w="5000" w:type="pct"/>
            <w:gridSpan w:val="2"/>
            <w:shd w:val="clear" w:color="auto" w:fill="DBE5F1" w:themeFill="accent1" w:themeFillTint="33"/>
            <w:vAlign w:val="bottom"/>
          </w:tcPr>
          <w:p w14:paraId="70635013" w14:textId="77777777" w:rsidR="00F3153F" w:rsidRPr="004C568C" w:rsidRDefault="00F3153F" w:rsidP="00080433">
            <w:pPr>
              <w:pStyle w:val="Heading2"/>
              <w:rPr>
                <w:rFonts w:ascii="Century Schoolbook" w:hAnsi="Century Schoolbook"/>
              </w:rPr>
            </w:pPr>
          </w:p>
        </w:tc>
      </w:tr>
      <w:tr w:rsidR="00F3153F" w:rsidRPr="004C568C" w14:paraId="3F63D64D" w14:textId="77777777" w:rsidTr="00FA7A52">
        <w:trPr>
          <w:trHeight w:val="360"/>
        </w:trPr>
        <w:tc>
          <w:tcPr>
            <w:tcW w:w="1139" w:type="pct"/>
            <w:vAlign w:val="center"/>
          </w:tcPr>
          <w:p w14:paraId="0727242F" w14:textId="77777777" w:rsidR="00F3153F" w:rsidRPr="004C568C" w:rsidRDefault="00E1196B" w:rsidP="00F3153F">
            <w:pPr>
              <w:rPr>
                <w:rFonts w:ascii="Century Schoolbook" w:hAnsi="Century Schoolbook"/>
                <w:sz w:val="20"/>
                <w:szCs w:val="20"/>
              </w:rPr>
            </w:pPr>
            <w:r w:rsidRPr="004C568C">
              <w:rPr>
                <w:rFonts w:ascii="Century Schoolbook" w:hAnsi="Century Schoolbook"/>
                <w:b/>
                <w:i/>
              </w:rPr>
              <w:t>Report title</w:t>
            </w:r>
            <w:r w:rsidR="00F3153F" w:rsidRPr="004C568C">
              <w:rPr>
                <w:rFonts w:ascii="Century Schoolbook" w:hAnsi="Century Schoolbook"/>
              </w:rPr>
              <w:t xml:space="preserve">: </w:t>
            </w:r>
          </w:p>
        </w:tc>
        <w:tc>
          <w:tcPr>
            <w:tcW w:w="3861" w:type="pct"/>
            <w:vAlign w:val="center"/>
          </w:tcPr>
          <w:p w14:paraId="03A3D660" w14:textId="77777777" w:rsidR="00F3153F" w:rsidRPr="004C568C" w:rsidRDefault="00F3153F" w:rsidP="00F3153F">
            <w:pPr>
              <w:rPr>
                <w:rFonts w:ascii="Century Schoolbook" w:hAnsi="Century Schoolbook"/>
              </w:rPr>
            </w:pPr>
          </w:p>
        </w:tc>
      </w:tr>
      <w:tr w:rsidR="00F3153F" w:rsidRPr="004C568C" w14:paraId="24F4D6B5" w14:textId="77777777" w:rsidTr="00FA7A52">
        <w:trPr>
          <w:trHeight w:val="576"/>
        </w:trPr>
        <w:tc>
          <w:tcPr>
            <w:tcW w:w="1139" w:type="pct"/>
            <w:vAlign w:val="center"/>
          </w:tcPr>
          <w:p w14:paraId="74210F00" w14:textId="77777777" w:rsidR="00F3153F" w:rsidRPr="004C568C" w:rsidRDefault="00E1196B" w:rsidP="00F3153F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  <w:b/>
                <w:i/>
              </w:rPr>
              <w:t>Authors of report</w:t>
            </w:r>
            <w:r w:rsidR="00F3153F" w:rsidRPr="004C568C">
              <w:rPr>
                <w:rFonts w:ascii="Century Schoolbook" w:hAnsi="Century Schoolbook"/>
              </w:rPr>
              <w:t xml:space="preserve">: </w:t>
            </w:r>
          </w:p>
        </w:tc>
        <w:tc>
          <w:tcPr>
            <w:tcW w:w="3861" w:type="pct"/>
            <w:vAlign w:val="center"/>
          </w:tcPr>
          <w:p w14:paraId="33497AB2" w14:textId="77777777" w:rsidR="00F3153F" w:rsidRPr="004C568C" w:rsidRDefault="00F3153F" w:rsidP="00F3153F">
            <w:pPr>
              <w:rPr>
                <w:rFonts w:ascii="Century Schoolbook" w:hAnsi="Century Schoolbook"/>
              </w:rPr>
            </w:pPr>
          </w:p>
        </w:tc>
      </w:tr>
    </w:tbl>
    <w:p w14:paraId="5FDDA1A3" w14:textId="3B04CBEA" w:rsidR="0043454D" w:rsidRPr="004C568C" w:rsidRDefault="0043454D">
      <w:pPr>
        <w:rPr>
          <w:rFonts w:ascii="Century Schoolbook" w:hAnsi="Century Schoolbook"/>
        </w:rPr>
      </w:pPr>
    </w:p>
    <w:tbl>
      <w:tblPr>
        <w:tblStyle w:val="TableGrid"/>
        <w:tblW w:w="4955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562"/>
        <w:gridCol w:w="5135"/>
        <w:gridCol w:w="3569"/>
      </w:tblGrid>
      <w:tr w:rsidR="001A704E" w:rsidRPr="004C568C" w14:paraId="3FB9A045" w14:textId="77777777" w:rsidTr="008A426B">
        <w:tc>
          <w:tcPr>
            <w:tcW w:w="5697" w:type="dxa"/>
            <w:gridSpan w:val="2"/>
            <w:shd w:val="clear" w:color="auto" w:fill="DBE5F1" w:themeFill="accent1" w:themeFillTint="33"/>
            <w:tcMar>
              <w:top w:w="0" w:type="nil"/>
              <w:left w:w="0" w:type="nil"/>
              <w:bottom w:w="0" w:type="nil"/>
              <w:right w:w="0" w:type="nil"/>
            </w:tcMar>
          </w:tcPr>
          <w:p w14:paraId="6E94B442" w14:textId="77777777" w:rsidR="001A704E" w:rsidRPr="004C568C" w:rsidRDefault="001A704E" w:rsidP="008A426B">
            <w:pPr>
              <w:pStyle w:val="Heading2"/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Technical Evaluation</w:t>
            </w:r>
          </w:p>
        </w:tc>
        <w:tc>
          <w:tcPr>
            <w:tcW w:w="3569" w:type="dxa"/>
            <w:shd w:val="clear" w:color="auto" w:fill="DBE5F1" w:themeFill="accent1" w:themeFillTint="33"/>
          </w:tcPr>
          <w:p w14:paraId="59D44721" w14:textId="77777777" w:rsidR="001A704E" w:rsidRPr="004C568C" w:rsidRDefault="001A704E" w:rsidP="008A426B">
            <w:pPr>
              <w:pStyle w:val="Heading2"/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Notes</w:t>
            </w:r>
          </w:p>
        </w:tc>
      </w:tr>
      <w:tr w:rsidR="001A704E" w:rsidRPr="004C568C" w14:paraId="215D358F" w14:textId="77777777" w:rsidTr="008A426B">
        <w:tc>
          <w:tcPr>
            <w:tcW w:w="562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4F464464" w14:textId="77777777" w:rsidR="001A704E" w:rsidRPr="004C568C" w:rsidRDefault="001A704E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568C">
              <w:rPr>
                <w:rFonts w:ascii="Century Schoolbook" w:hAnsi="Century Schoolbook"/>
              </w:rPr>
              <w:instrText xml:space="preserve"> FORMCHECKBOX </w:instrText>
            </w:r>
            <w:r w:rsidR="00000000">
              <w:rPr>
                <w:rFonts w:ascii="Century Schoolbook" w:hAnsi="Century Schoolbook"/>
              </w:rPr>
            </w:r>
            <w:r w:rsidR="00000000">
              <w:rPr>
                <w:rFonts w:ascii="Century Schoolbook" w:hAnsi="Century Schoolbook"/>
              </w:rPr>
              <w:fldChar w:fldCharType="separate"/>
            </w:r>
            <w:r w:rsidRPr="004C568C">
              <w:rPr>
                <w:rFonts w:ascii="Century Schoolbook" w:hAnsi="Century Schoolbook"/>
              </w:rPr>
              <w:fldChar w:fldCharType="end"/>
            </w:r>
          </w:p>
        </w:tc>
        <w:tc>
          <w:tcPr>
            <w:tcW w:w="5135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55BA9B8D" w14:textId="77777777" w:rsidR="001A704E" w:rsidRPr="004C568C" w:rsidRDefault="001A704E" w:rsidP="008A426B">
            <w:pPr>
              <w:rPr>
                <w:rFonts w:ascii="Century Schoolbook" w:hAnsi="Century Schoolbook"/>
                <w:b/>
                <w:i/>
              </w:rPr>
            </w:pPr>
            <w:r w:rsidRPr="004C568C">
              <w:rPr>
                <w:rFonts w:ascii="Century Schoolbook" w:hAnsi="Century Schoolbook"/>
                <w:b/>
                <w:i/>
              </w:rPr>
              <w:t>Learning</w:t>
            </w:r>
          </w:p>
          <w:p w14:paraId="72EE4749" w14:textId="77777777" w:rsidR="001A704E" w:rsidRPr="004C568C" w:rsidRDefault="001A704E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The project shows evidence of learning and acquisition of skills in simulation, and/or planning, control, perception, etc.</w:t>
            </w:r>
          </w:p>
        </w:tc>
        <w:tc>
          <w:tcPr>
            <w:tcW w:w="356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3A31BE45" w14:textId="77777777" w:rsidR="001A704E" w:rsidRPr="004C568C" w:rsidRDefault="001A704E" w:rsidP="008A426B">
            <w:pPr>
              <w:rPr>
                <w:rFonts w:ascii="Century Schoolbook" w:hAnsi="Century Schoolbook"/>
              </w:rPr>
            </w:pPr>
          </w:p>
        </w:tc>
      </w:tr>
      <w:tr w:rsidR="001A704E" w:rsidRPr="004C568C" w14:paraId="57797578" w14:textId="77777777" w:rsidTr="008A426B">
        <w:tc>
          <w:tcPr>
            <w:tcW w:w="562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0FDC7649" w14:textId="77777777" w:rsidR="001A704E" w:rsidRPr="004C568C" w:rsidRDefault="001A704E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568C">
              <w:rPr>
                <w:rFonts w:ascii="Century Schoolbook" w:hAnsi="Century Schoolbook"/>
              </w:rPr>
              <w:instrText xml:space="preserve"> FORMCHECKBOX </w:instrText>
            </w:r>
            <w:r w:rsidR="00000000">
              <w:rPr>
                <w:rFonts w:ascii="Century Schoolbook" w:hAnsi="Century Schoolbook"/>
              </w:rPr>
            </w:r>
            <w:r w:rsidR="00000000">
              <w:rPr>
                <w:rFonts w:ascii="Century Schoolbook" w:hAnsi="Century Schoolbook"/>
              </w:rPr>
              <w:fldChar w:fldCharType="separate"/>
            </w:r>
            <w:r w:rsidRPr="004C568C">
              <w:rPr>
                <w:rFonts w:ascii="Century Schoolbook" w:hAnsi="Century Schoolbook"/>
              </w:rPr>
              <w:fldChar w:fldCharType="end"/>
            </w:r>
          </w:p>
        </w:tc>
        <w:tc>
          <w:tcPr>
            <w:tcW w:w="5135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17B27F00" w14:textId="77777777" w:rsidR="001A704E" w:rsidRPr="004C568C" w:rsidRDefault="001A704E" w:rsidP="008A426B">
            <w:pPr>
              <w:rPr>
                <w:rFonts w:ascii="Century Schoolbook" w:hAnsi="Century Schoolbook"/>
                <w:b/>
                <w:i/>
              </w:rPr>
            </w:pPr>
            <w:r w:rsidRPr="004C568C">
              <w:rPr>
                <w:rFonts w:ascii="Century Schoolbook" w:hAnsi="Century Schoolbook"/>
                <w:b/>
                <w:i/>
              </w:rPr>
              <w:t>Results</w:t>
            </w:r>
          </w:p>
          <w:p w14:paraId="35BEEA7C" w14:textId="77777777" w:rsidR="001A704E" w:rsidRPr="004C568C" w:rsidRDefault="001A704E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The report explains/quantifies how well the system worked.</w:t>
            </w:r>
          </w:p>
        </w:tc>
        <w:tc>
          <w:tcPr>
            <w:tcW w:w="356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78365576" w14:textId="77777777" w:rsidR="001A704E" w:rsidRPr="004C568C" w:rsidRDefault="001A704E" w:rsidP="008A426B">
            <w:pPr>
              <w:rPr>
                <w:rFonts w:ascii="Century Schoolbook" w:hAnsi="Century Schoolbook"/>
              </w:rPr>
            </w:pPr>
          </w:p>
        </w:tc>
      </w:tr>
      <w:tr w:rsidR="001A704E" w:rsidRPr="004C568C" w14:paraId="3720C5E2" w14:textId="77777777" w:rsidTr="008A426B">
        <w:tc>
          <w:tcPr>
            <w:tcW w:w="562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699C621F" w14:textId="77777777" w:rsidR="001A704E" w:rsidRPr="004C568C" w:rsidRDefault="001A704E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568C">
              <w:rPr>
                <w:rFonts w:ascii="Century Schoolbook" w:hAnsi="Century Schoolbook"/>
              </w:rPr>
              <w:instrText xml:space="preserve"> FORMCHECKBOX </w:instrText>
            </w:r>
            <w:r w:rsidR="00000000">
              <w:rPr>
                <w:rFonts w:ascii="Century Schoolbook" w:hAnsi="Century Schoolbook"/>
              </w:rPr>
            </w:r>
            <w:r w:rsidR="00000000">
              <w:rPr>
                <w:rFonts w:ascii="Century Schoolbook" w:hAnsi="Century Schoolbook"/>
              </w:rPr>
              <w:fldChar w:fldCharType="separate"/>
            </w:r>
            <w:r w:rsidRPr="004C568C">
              <w:rPr>
                <w:rFonts w:ascii="Century Schoolbook" w:hAnsi="Century Schoolbook"/>
              </w:rPr>
              <w:fldChar w:fldCharType="end"/>
            </w:r>
          </w:p>
        </w:tc>
        <w:tc>
          <w:tcPr>
            <w:tcW w:w="5135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2F6D1DD3" w14:textId="77777777" w:rsidR="001A704E" w:rsidRPr="004C568C" w:rsidRDefault="001A704E" w:rsidP="008A426B">
            <w:pPr>
              <w:rPr>
                <w:rFonts w:ascii="Century Schoolbook" w:hAnsi="Century Schoolbook"/>
                <w:b/>
                <w:i/>
              </w:rPr>
            </w:pPr>
            <w:r w:rsidRPr="004C568C">
              <w:rPr>
                <w:rFonts w:ascii="Century Schoolbook" w:hAnsi="Century Schoolbook"/>
                <w:b/>
                <w:i/>
              </w:rPr>
              <w:t>Results</w:t>
            </w:r>
          </w:p>
          <w:p w14:paraId="081DE3F9" w14:textId="77777777" w:rsidR="001A704E" w:rsidRPr="004C568C" w:rsidRDefault="001A704E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If the system doesn’t yet work, the report communicates a non-trivial understanding of what was preventing success.</w:t>
            </w:r>
          </w:p>
        </w:tc>
        <w:tc>
          <w:tcPr>
            <w:tcW w:w="356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7DBF8365" w14:textId="77777777" w:rsidR="001A704E" w:rsidRPr="004C568C" w:rsidRDefault="001A704E" w:rsidP="008A426B">
            <w:pPr>
              <w:rPr>
                <w:rFonts w:ascii="Century Schoolbook" w:hAnsi="Century Schoolbook"/>
              </w:rPr>
            </w:pPr>
          </w:p>
        </w:tc>
      </w:tr>
      <w:tr w:rsidR="001A704E" w:rsidRPr="004C568C" w14:paraId="10E9B658" w14:textId="77777777" w:rsidTr="008A426B">
        <w:tc>
          <w:tcPr>
            <w:tcW w:w="562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7F54433E" w14:textId="77777777" w:rsidR="001A704E" w:rsidRPr="004C568C" w:rsidRDefault="001A704E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568C">
              <w:rPr>
                <w:rFonts w:ascii="Century Schoolbook" w:hAnsi="Century Schoolbook"/>
              </w:rPr>
              <w:instrText xml:space="preserve"> FORMCHECKBOX </w:instrText>
            </w:r>
            <w:r w:rsidR="00000000">
              <w:rPr>
                <w:rFonts w:ascii="Century Schoolbook" w:hAnsi="Century Schoolbook"/>
              </w:rPr>
            </w:r>
            <w:r w:rsidR="00000000">
              <w:rPr>
                <w:rFonts w:ascii="Century Schoolbook" w:hAnsi="Century Schoolbook"/>
              </w:rPr>
              <w:fldChar w:fldCharType="separate"/>
            </w:r>
            <w:r w:rsidRPr="004C568C">
              <w:rPr>
                <w:rFonts w:ascii="Century Schoolbook" w:hAnsi="Century Schoolbook"/>
              </w:rPr>
              <w:fldChar w:fldCharType="end"/>
            </w:r>
          </w:p>
        </w:tc>
        <w:tc>
          <w:tcPr>
            <w:tcW w:w="5135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5EA4A10D" w14:textId="77777777" w:rsidR="001A704E" w:rsidRPr="004C568C" w:rsidRDefault="001A704E" w:rsidP="008A426B">
            <w:pPr>
              <w:rPr>
                <w:rFonts w:ascii="Century Schoolbook" w:hAnsi="Century Schoolbook"/>
                <w:b/>
                <w:i/>
              </w:rPr>
            </w:pPr>
            <w:r w:rsidRPr="004C568C">
              <w:rPr>
                <w:rFonts w:ascii="Century Schoolbook" w:hAnsi="Century Schoolbook"/>
                <w:b/>
                <w:i/>
              </w:rPr>
              <w:t>Effort</w:t>
            </w:r>
          </w:p>
          <w:p w14:paraId="6CC34F8E" w14:textId="77777777" w:rsidR="001A704E" w:rsidRPr="004C568C" w:rsidRDefault="001A704E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The individual’s work shows evidence of a legitimate effort to make the project a success/overcome challenges.</w:t>
            </w:r>
          </w:p>
        </w:tc>
        <w:tc>
          <w:tcPr>
            <w:tcW w:w="356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1BCFE0A4" w14:textId="77777777" w:rsidR="001A704E" w:rsidRPr="004C568C" w:rsidRDefault="001A704E" w:rsidP="008A426B">
            <w:pPr>
              <w:rPr>
                <w:rFonts w:ascii="Century Schoolbook" w:hAnsi="Century Schoolbook"/>
              </w:rPr>
            </w:pPr>
          </w:p>
        </w:tc>
      </w:tr>
    </w:tbl>
    <w:p w14:paraId="420FAE0B" w14:textId="2EBAE1ED" w:rsidR="001A704E" w:rsidRPr="004C568C" w:rsidRDefault="001A704E">
      <w:pPr>
        <w:rPr>
          <w:rFonts w:ascii="Century Schoolbook" w:hAnsi="Century Schoolbook"/>
        </w:rPr>
      </w:pPr>
    </w:p>
    <w:tbl>
      <w:tblPr>
        <w:tblStyle w:val="TableGrid"/>
        <w:tblW w:w="4955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566"/>
        <w:gridCol w:w="5178"/>
        <w:gridCol w:w="3522"/>
      </w:tblGrid>
      <w:tr w:rsidR="001A704E" w:rsidRPr="004C568C" w14:paraId="561BA377" w14:textId="77777777" w:rsidTr="008707E7">
        <w:tc>
          <w:tcPr>
            <w:tcW w:w="5743" w:type="dxa"/>
            <w:gridSpan w:val="2"/>
            <w:shd w:val="clear" w:color="auto" w:fill="DBE5F1" w:themeFill="accent1" w:themeFillTint="33"/>
            <w:tcMar>
              <w:top w:w="0" w:type="nil"/>
              <w:left w:w="0" w:type="nil"/>
              <w:bottom w:w="0" w:type="nil"/>
              <w:right w:w="0" w:type="nil"/>
            </w:tcMar>
          </w:tcPr>
          <w:p w14:paraId="2FB34E85" w14:textId="46F49221" w:rsidR="001A704E" w:rsidRPr="004C568C" w:rsidRDefault="001A704E" w:rsidP="008A426B">
            <w:pPr>
              <w:pStyle w:val="Heading2"/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Writing</w:t>
            </w:r>
          </w:p>
        </w:tc>
        <w:tc>
          <w:tcPr>
            <w:tcW w:w="3522" w:type="dxa"/>
            <w:shd w:val="clear" w:color="auto" w:fill="DBE5F1" w:themeFill="accent1" w:themeFillTint="33"/>
          </w:tcPr>
          <w:p w14:paraId="0CD803EF" w14:textId="77777777" w:rsidR="001A704E" w:rsidRPr="004C568C" w:rsidRDefault="001A704E" w:rsidP="008A426B">
            <w:pPr>
              <w:pStyle w:val="Heading2"/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Notes</w:t>
            </w:r>
          </w:p>
        </w:tc>
      </w:tr>
      <w:tr w:rsidR="001A704E" w:rsidRPr="004C568C" w14:paraId="22FB8686" w14:textId="77777777" w:rsidTr="008707E7">
        <w:tc>
          <w:tcPr>
            <w:tcW w:w="566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7D5AFC8B" w14:textId="77777777" w:rsidR="001A704E" w:rsidRPr="004C568C" w:rsidRDefault="001A704E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568C">
              <w:rPr>
                <w:rFonts w:ascii="Century Schoolbook" w:hAnsi="Century Schoolbook"/>
              </w:rPr>
              <w:instrText xml:space="preserve"> FORMCHECKBOX </w:instrText>
            </w:r>
            <w:r w:rsidR="00000000">
              <w:rPr>
                <w:rFonts w:ascii="Century Schoolbook" w:hAnsi="Century Schoolbook"/>
              </w:rPr>
            </w:r>
            <w:r w:rsidR="00000000">
              <w:rPr>
                <w:rFonts w:ascii="Century Schoolbook" w:hAnsi="Century Schoolbook"/>
              </w:rPr>
              <w:fldChar w:fldCharType="separate"/>
            </w:r>
            <w:r w:rsidRPr="004C568C">
              <w:rPr>
                <w:rFonts w:ascii="Century Schoolbook" w:hAnsi="Century Schoolbook"/>
              </w:rPr>
              <w:fldChar w:fldCharType="end"/>
            </w:r>
          </w:p>
        </w:tc>
        <w:tc>
          <w:tcPr>
            <w:tcW w:w="5177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26976B6A" w14:textId="4E06A960" w:rsidR="001A704E" w:rsidRPr="004C568C" w:rsidRDefault="001A704E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 xml:space="preserve">Report meets the expectations of clarity, precision, and coherence in academic/technical writing (see rhetorical criteria </w:t>
            </w:r>
            <w:r w:rsidR="00693654" w:rsidRPr="004C568C">
              <w:rPr>
                <w:rFonts w:ascii="Century Schoolbook" w:hAnsi="Century Schoolbook"/>
              </w:rPr>
              <w:t xml:space="preserve">for 6.800 </w:t>
            </w:r>
            <w:r w:rsidRPr="004C568C">
              <w:rPr>
                <w:rFonts w:ascii="Century Schoolbook" w:hAnsi="Century Schoolbook"/>
              </w:rPr>
              <w:t>below).</w:t>
            </w:r>
          </w:p>
        </w:tc>
        <w:tc>
          <w:tcPr>
            <w:tcW w:w="3522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1A00925C" w14:textId="77777777" w:rsidR="001A704E" w:rsidRPr="004C568C" w:rsidRDefault="001A704E" w:rsidP="008A426B">
            <w:pPr>
              <w:rPr>
                <w:rFonts w:ascii="Century Schoolbook" w:hAnsi="Century Schoolbook"/>
              </w:rPr>
            </w:pPr>
          </w:p>
        </w:tc>
      </w:tr>
    </w:tbl>
    <w:p w14:paraId="3A005D37" w14:textId="77777777" w:rsidR="001A704E" w:rsidRPr="004C568C" w:rsidRDefault="001A704E">
      <w:pPr>
        <w:rPr>
          <w:rFonts w:ascii="Century Schoolbook" w:hAnsi="Century Schoolbook"/>
        </w:rPr>
      </w:pPr>
    </w:p>
    <w:tbl>
      <w:tblPr>
        <w:tblStyle w:val="TableGrid"/>
        <w:tblW w:w="4588" w:type="pct"/>
        <w:tblInd w:w="686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8580"/>
      </w:tblGrid>
      <w:tr w:rsidR="00DC0815" w:rsidRPr="004C568C" w14:paraId="18E0C629" w14:textId="77777777" w:rsidTr="00CD02F1">
        <w:tc>
          <w:tcPr>
            <w:tcW w:w="8580" w:type="dxa"/>
            <w:shd w:val="clear" w:color="auto" w:fill="DBE5F1" w:themeFill="accent1" w:themeFillTint="33"/>
            <w:tcMar>
              <w:top w:w="0" w:type="nil"/>
              <w:left w:w="0" w:type="nil"/>
              <w:bottom w:w="0" w:type="nil"/>
              <w:right w:w="0" w:type="nil"/>
            </w:tcMar>
          </w:tcPr>
          <w:p w14:paraId="0745B942" w14:textId="408F492A" w:rsidR="00DC0815" w:rsidRPr="004C568C" w:rsidRDefault="00DC0815" w:rsidP="008A426B">
            <w:pPr>
              <w:pStyle w:val="Heading2"/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Title &amp; document design</w:t>
            </w:r>
          </w:p>
        </w:tc>
      </w:tr>
      <w:tr w:rsidR="00DC0815" w:rsidRPr="004C568C" w14:paraId="5DD7517B" w14:textId="77777777" w:rsidTr="00CD02F1">
        <w:tc>
          <w:tcPr>
            <w:tcW w:w="8580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50DD88D6" w14:textId="30BED296" w:rsidR="00DC0815" w:rsidRPr="004C568C" w:rsidRDefault="00DC0815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Title is descriptive.</w:t>
            </w:r>
          </w:p>
        </w:tc>
      </w:tr>
      <w:tr w:rsidR="00DC0815" w:rsidRPr="004C568C" w14:paraId="5B48F002" w14:textId="77777777" w:rsidTr="00CD02F1">
        <w:tc>
          <w:tcPr>
            <w:tcW w:w="8580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68247FD5" w14:textId="64F54E92" w:rsidR="00DC0815" w:rsidRPr="004C568C" w:rsidRDefault="00DC0815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Title identifies the system’s function and/or signals the approach.</w:t>
            </w:r>
          </w:p>
        </w:tc>
      </w:tr>
    </w:tbl>
    <w:p w14:paraId="7BE73D78" w14:textId="77777777" w:rsidR="00631CD3" w:rsidRPr="004C568C" w:rsidRDefault="00631CD3" w:rsidP="008707E7">
      <w:pPr>
        <w:ind w:left="686"/>
        <w:rPr>
          <w:rFonts w:ascii="Century Schoolbook" w:hAnsi="Century Schoolbook"/>
        </w:rPr>
      </w:pPr>
    </w:p>
    <w:tbl>
      <w:tblPr>
        <w:tblStyle w:val="TableGrid"/>
        <w:tblW w:w="4588" w:type="pct"/>
        <w:tblInd w:w="686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8580"/>
      </w:tblGrid>
      <w:tr w:rsidR="00DC0815" w:rsidRPr="004C568C" w14:paraId="61FF3F31" w14:textId="77777777" w:rsidTr="008707E7">
        <w:tc>
          <w:tcPr>
            <w:tcW w:w="8579" w:type="dxa"/>
            <w:shd w:val="clear" w:color="auto" w:fill="DBE5F1" w:themeFill="accent1" w:themeFillTint="33"/>
            <w:tcMar>
              <w:top w:w="0" w:type="nil"/>
              <w:left w:w="0" w:type="nil"/>
              <w:bottom w:w="0" w:type="nil"/>
              <w:right w:w="0" w:type="nil"/>
            </w:tcMar>
          </w:tcPr>
          <w:p w14:paraId="109FEACC" w14:textId="0080B100" w:rsidR="00DC0815" w:rsidRPr="004C568C" w:rsidRDefault="00DC0815" w:rsidP="00080433">
            <w:pPr>
              <w:pStyle w:val="Heading2"/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Abstract</w:t>
            </w:r>
          </w:p>
        </w:tc>
      </w:tr>
      <w:tr w:rsidR="00DC0815" w:rsidRPr="004C568C" w14:paraId="3EECE0D5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4755BAD2" w14:textId="141D7BDB" w:rsidR="00DC0815" w:rsidRPr="004C568C" w:rsidRDefault="00DC0815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Summarizes the report by offering a summary of the background/motivating problem, purpose, approach, results, and conclusion sections (~one to two sentences per section).</w:t>
            </w:r>
          </w:p>
        </w:tc>
      </w:tr>
      <w:tr w:rsidR="00DC0815" w:rsidRPr="004C568C" w14:paraId="587ED067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251CAF53" w14:textId="3A77DDFD" w:rsidR="00DC0815" w:rsidRPr="004C568C" w:rsidRDefault="00DC0815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Establishes the significance of the design.</w:t>
            </w:r>
          </w:p>
        </w:tc>
      </w:tr>
    </w:tbl>
    <w:p w14:paraId="140DE3AD" w14:textId="77777777" w:rsidR="007C42A8" w:rsidRPr="004C568C" w:rsidRDefault="007C42A8" w:rsidP="008707E7">
      <w:pPr>
        <w:ind w:left="686"/>
        <w:rPr>
          <w:rFonts w:ascii="Century Schoolbook" w:hAnsi="Century Schoolbook"/>
        </w:rPr>
      </w:pPr>
    </w:p>
    <w:tbl>
      <w:tblPr>
        <w:tblStyle w:val="TableGrid"/>
        <w:tblW w:w="4588" w:type="pct"/>
        <w:tblInd w:w="686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8580"/>
      </w:tblGrid>
      <w:tr w:rsidR="00DC0815" w:rsidRPr="004C568C" w14:paraId="00039614" w14:textId="77777777" w:rsidTr="008707E7">
        <w:tc>
          <w:tcPr>
            <w:tcW w:w="8579" w:type="dxa"/>
            <w:shd w:val="clear" w:color="auto" w:fill="DBE5F1" w:themeFill="accent1" w:themeFillTint="33"/>
            <w:tcMar>
              <w:top w:w="0" w:type="nil"/>
              <w:left w:w="0" w:type="nil"/>
              <w:bottom w:w="0" w:type="nil"/>
              <w:right w:w="0" w:type="nil"/>
            </w:tcMar>
          </w:tcPr>
          <w:p w14:paraId="10935A80" w14:textId="6F9D3743" w:rsidR="00DC0815" w:rsidRPr="004C568C" w:rsidRDefault="00DC0815" w:rsidP="008A426B">
            <w:pPr>
              <w:pStyle w:val="Heading2"/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Introduction &amp; Related Work</w:t>
            </w:r>
          </w:p>
        </w:tc>
      </w:tr>
      <w:tr w:rsidR="00DC0815" w:rsidRPr="004C568C" w14:paraId="3BB39A4F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2D4142FC" w14:textId="207DF2C9" w:rsidR="00DC0815" w:rsidRPr="004C568C" w:rsidRDefault="00DC0815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Presents the topic and the motivating problem/research question the project is responding to.</w:t>
            </w:r>
          </w:p>
        </w:tc>
      </w:tr>
      <w:tr w:rsidR="00DC0815" w:rsidRPr="004C568C" w14:paraId="083C8AFE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3A2DC071" w14:textId="1D89E570" w:rsidR="00DC0815" w:rsidRPr="004C568C" w:rsidRDefault="00DC0815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Situates the project in the context of related work and the current situation.</w:t>
            </w:r>
          </w:p>
        </w:tc>
      </w:tr>
      <w:tr w:rsidR="00DC0815" w:rsidRPr="004C568C" w14:paraId="5CEB5B2B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2A92CDBB" w14:textId="00A64365" w:rsidR="00DC0815" w:rsidRPr="004C568C" w:rsidRDefault="00DC0815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Notes limitations of the current situation.</w:t>
            </w:r>
          </w:p>
        </w:tc>
      </w:tr>
      <w:tr w:rsidR="00DC0815" w:rsidRPr="004C568C" w14:paraId="0D0A5E28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60DCADF4" w14:textId="2B87DBD3" w:rsidR="00DC0815" w:rsidRPr="004C568C" w:rsidRDefault="00DC0815" w:rsidP="00CD5B15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lastRenderedPageBreak/>
              <w:t>Identifies the significance of the research within the field and/or the real world.</w:t>
            </w:r>
          </w:p>
        </w:tc>
      </w:tr>
      <w:tr w:rsidR="00DC0815" w:rsidRPr="004C568C" w14:paraId="5367627A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14992D31" w14:textId="2918DA31" w:rsidR="00DC0815" w:rsidRPr="004C568C" w:rsidRDefault="00DC0815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Presents a hypothesis or solution in response to a specific limitation (opportunity).</w:t>
            </w:r>
          </w:p>
        </w:tc>
      </w:tr>
      <w:tr w:rsidR="00DC0815" w:rsidRPr="004C568C" w14:paraId="06618CD0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68E7241E" w14:textId="04B11365" w:rsidR="00DC0815" w:rsidRPr="004C568C" w:rsidRDefault="00DC0815" w:rsidP="00E26786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States design goals (e.g. as concrete performance goals or values).</w:t>
            </w:r>
          </w:p>
        </w:tc>
      </w:tr>
      <w:tr w:rsidR="00DC0815" w:rsidRPr="004C568C" w14:paraId="4BA631EE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12651A14" w14:textId="52CC2ACD" w:rsidR="00DC0815" w:rsidRPr="004C568C" w:rsidRDefault="00DC0815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Introduction briefly forecasts approach and key results.</w:t>
            </w:r>
          </w:p>
        </w:tc>
      </w:tr>
      <w:tr w:rsidR="00DC0815" w:rsidRPr="004C568C" w14:paraId="1114D0C3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12318700" w14:textId="48007626" w:rsidR="00DC0815" w:rsidRPr="004C568C" w:rsidRDefault="00DC0815" w:rsidP="00AD2F25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In the discussion of related work, authors reason about the benefits and limitations of existing approaches, and explain why their proposed approach best suits the stated purpose of the project.</w:t>
            </w:r>
          </w:p>
        </w:tc>
      </w:tr>
      <w:tr w:rsidR="00DC0815" w:rsidRPr="004C568C" w14:paraId="38742C56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3BAEB575" w14:textId="24824C30" w:rsidR="00DC0815" w:rsidRPr="004C568C" w:rsidRDefault="00DC0815" w:rsidP="00927107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Justifies trade-offs.</w:t>
            </w:r>
          </w:p>
        </w:tc>
      </w:tr>
    </w:tbl>
    <w:p w14:paraId="5BD5A91F" w14:textId="77777777" w:rsidR="0067340D" w:rsidRPr="004C568C" w:rsidRDefault="0067340D" w:rsidP="008707E7">
      <w:pPr>
        <w:ind w:left="686"/>
        <w:rPr>
          <w:rFonts w:ascii="Century Schoolbook" w:hAnsi="Century Schoolbook"/>
        </w:rPr>
      </w:pPr>
    </w:p>
    <w:tbl>
      <w:tblPr>
        <w:tblStyle w:val="TableGrid"/>
        <w:tblW w:w="4588" w:type="pct"/>
        <w:tblInd w:w="686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8580"/>
      </w:tblGrid>
      <w:tr w:rsidR="00DC0815" w:rsidRPr="004C568C" w14:paraId="63C285D2" w14:textId="77777777" w:rsidTr="008707E7">
        <w:tc>
          <w:tcPr>
            <w:tcW w:w="8579" w:type="dxa"/>
            <w:shd w:val="clear" w:color="auto" w:fill="DBE5F1" w:themeFill="accent1" w:themeFillTint="33"/>
            <w:tcMar>
              <w:top w:w="0" w:type="nil"/>
              <w:left w:w="0" w:type="nil"/>
              <w:bottom w:w="0" w:type="nil"/>
              <w:right w:w="0" w:type="nil"/>
            </w:tcMar>
          </w:tcPr>
          <w:p w14:paraId="795C44A6" w14:textId="118A727C" w:rsidR="00DC0815" w:rsidRPr="004C568C" w:rsidRDefault="00DC0815" w:rsidP="008A426B">
            <w:pPr>
              <w:pStyle w:val="Heading2"/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approach</w:t>
            </w:r>
          </w:p>
        </w:tc>
      </w:tr>
      <w:tr w:rsidR="00DC0815" w:rsidRPr="004C568C" w14:paraId="4D5746B6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33FEB44A" w14:textId="7982560B" w:rsidR="00DC0815" w:rsidRPr="004C568C" w:rsidRDefault="00DC0815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Explains system architecture, procedures, and systems.</w:t>
            </w:r>
          </w:p>
        </w:tc>
      </w:tr>
      <w:tr w:rsidR="00DC0815" w:rsidRPr="004C568C" w14:paraId="5BD996BB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2ACED54C" w14:textId="5C885A81" w:rsidR="00DC0815" w:rsidRPr="004C568C" w:rsidRDefault="00DC0815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Presents the approach in a way that is reproducible.</w:t>
            </w:r>
          </w:p>
        </w:tc>
      </w:tr>
    </w:tbl>
    <w:p w14:paraId="457860C5" w14:textId="77777777" w:rsidR="00017CF7" w:rsidRPr="004C568C" w:rsidRDefault="00017CF7" w:rsidP="008707E7">
      <w:pPr>
        <w:ind w:left="686"/>
        <w:rPr>
          <w:rFonts w:ascii="Century Schoolbook" w:hAnsi="Century Schoolbook"/>
        </w:rPr>
      </w:pPr>
    </w:p>
    <w:tbl>
      <w:tblPr>
        <w:tblStyle w:val="TableGrid"/>
        <w:tblW w:w="4588" w:type="pct"/>
        <w:tblInd w:w="686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8580"/>
      </w:tblGrid>
      <w:tr w:rsidR="00DC0815" w:rsidRPr="004C568C" w14:paraId="50E84894" w14:textId="77777777" w:rsidTr="008707E7">
        <w:tc>
          <w:tcPr>
            <w:tcW w:w="8579" w:type="dxa"/>
            <w:shd w:val="clear" w:color="auto" w:fill="DBE5F1" w:themeFill="accent1" w:themeFillTint="33"/>
            <w:tcMar>
              <w:top w:w="0" w:type="nil"/>
              <w:left w:w="0" w:type="nil"/>
              <w:bottom w:w="0" w:type="nil"/>
              <w:right w:w="0" w:type="nil"/>
            </w:tcMar>
          </w:tcPr>
          <w:p w14:paraId="4E4BE6F6" w14:textId="2D90556F" w:rsidR="00DC0815" w:rsidRPr="004C568C" w:rsidRDefault="00DC0815" w:rsidP="008A426B">
            <w:pPr>
              <w:pStyle w:val="Heading2"/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Evaluation &amp; Discussion</w:t>
            </w:r>
          </w:p>
        </w:tc>
      </w:tr>
      <w:tr w:rsidR="00DC0815" w:rsidRPr="004C568C" w14:paraId="0538BD51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7BE116E8" w14:textId="6BC3A5FF" w:rsidR="00DC0815" w:rsidRPr="004C568C" w:rsidRDefault="00DC0815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 xml:space="preserve">Introduces and </w:t>
            </w:r>
            <w:r w:rsidRPr="004C568C">
              <w:rPr>
                <w:rFonts w:ascii="Century Schoolbook" w:hAnsi="Century Schoolbook"/>
                <w:b/>
                <w:i/>
              </w:rPr>
              <w:t>justifies</w:t>
            </w:r>
            <w:r w:rsidRPr="004C568C">
              <w:rPr>
                <w:rFonts w:ascii="Century Schoolbook" w:hAnsi="Century Schoolbook"/>
              </w:rPr>
              <w:t xml:space="preserve"> an evaluation protocol designed to assess the model’s performance in relation to the stated design goals.</w:t>
            </w:r>
          </w:p>
        </w:tc>
      </w:tr>
      <w:tr w:rsidR="00DC0815" w:rsidRPr="004C568C" w14:paraId="24AF4D9F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5D691DF6" w14:textId="2E4C3A6B" w:rsidR="00DC0815" w:rsidRPr="004C568C" w:rsidRDefault="00DC0815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Presents what was tested and why, and how those tests were performed.</w:t>
            </w:r>
          </w:p>
        </w:tc>
      </w:tr>
      <w:tr w:rsidR="00DC0815" w:rsidRPr="004C568C" w14:paraId="51D3A404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2DCDF8EF" w14:textId="6556D08D" w:rsidR="00DC0815" w:rsidRPr="004C568C" w:rsidRDefault="00DC0815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Presents results (visually and verbally) and explains data from evaluation.</w:t>
            </w:r>
          </w:p>
        </w:tc>
      </w:tr>
      <w:tr w:rsidR="00DC0815" w:rsidRPr="004C568C" w14:paraId="24D08B92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0496B5FE" w14:textId="08115694" w:rsidR="00DC0815" w:rsidRPr="004C568C" w:rsidRDefault="00DC0815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Results are interpreted and possibly related to those from related work.</w:t>
            </w:r>
          </w:p>
        </w:tc>
      </w:tr>
      <w:tr w:rsidR="00DC0815" w:rsidRPr="004C568C" w14:paraId="50CD9EE4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5234DB4B" w14:textId="1EC2C536" w:rsidR="00DC0815" w:rsidRPr="004C568C" w:rsidRDefault="00DC0815" w:rsidP="00844660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Includes discussion of unusual results, limitations of the approach, and anomalies, if applicable.</w:t>
            </w:r>
          </w:p>
        </w:tc>
      </w:tr>
      <w:tr w:rsidR="00DC0815" w:rsidRPr="004C568C" w14:paraId="243740FD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59F196E9" w14:textId="39B90534" w:rsidR="00DC0815" w:rsidRPr="004C568C" w:rsidRDefault="00DC0815" w:rsidP="00844660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Discusses the significance of results to assess the model in relation to the design goal stated in the introduction.</w:t>
            </w:r>
          </w:p>
        </w:tc>
      </w:tr>
      <w:tr w:rsidR="00DC0815" w:rsidRPr="004C568C" w14:paraId="3266D779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74AD2B66" w14:textId="002CCBBF" w:rsidR="00DC0815" w:rsidRPr="004C568C" w:rsidRDefault="00DC0815" w:rsidP="00844660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Results and discussion sections are clear and focused.</w:t>
            </w:r>
          </w:p>
        </w:tc>
      </w:tr>
    </w:tbl>
    <w:p w14:paraId="4ABDA33E" w14:textId="77777777" w:rsidR="00017CF7" w:rsidRPr="004C568C" w:rsidRDefault="00017CF7" w:rsidP="008707E7">
      <w:pPr>
        <w:ind w:left="686"/>
        <w:rPr>
          <w:rFonts w:ascii="Century Schoolbook" w:hAnsi="Century Schoolbook"/>
        </w:rPr>
      </w:pPr>
    </w:p>
    <w:tbl>
      <w:tblPr>
        <w:tblStyle w:val="TableGrid"/>
        <w:tblW w:w="4588" w:type="pct"/>
        <w:tblInd w:w="686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8580"/>
      </w:tblGrid>
      <w:tr w:rsidR="00DC0815" w:rsidRPr="004C568C" w14:paraId="14F5F0C8" w14:textId="77777777" w:rsidTr="008707E7">
        <w:tc>
          <w:tcPr>
            <w:tcW w:w="8579" w:type="dxa"/>
            <w:shd w:val="clear" w:color="auto" w:fill="DBE5F1" w:themeFill="accent1" w:themeFillTint="33"/>
            <w:tcMar>
              <w:top w:w="0" w:type="nil"/>
              <w:left w:w="0" w:type="nil"/>
              <w:bottom w:w="0" w:type="nil"/>
              <w:right w:w="0" w:type="nil"/>
            </w:tcMar>
          </w:tcPr>
          <w:p w14:paraId="0694C929" w14:textId="0D417657" w:rsidR="00DC0815" w:rsidRPr="004C568C" w:rsidRDefault="00DC0815" w:rsidP="008A426B">
            <w:pPr>
              <w:pStyle w:val="Heading2"/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Conclusion</w:t>
            </w:r>
          </w:p>
        </w:tc>
      </w:tr>
      <w:tr w:rsidR="00DC0815" w:rsidRPr="004C568C" w14:paraId="213926D4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136EEAFA" w14:textId="7AEDC8AA" w:rsidR="00DC0815" w:rsidRPr="004C568C" w:rsidRDefault="00DC0815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Summarizes key findings.</w:t>
            </w:r>
          </w:p>
        </w:tc>
      </w:tr>
      <w:tr w:rsidR="00DC0815" w:rsidRPr="004C568C" w14:paraId="2C76A2CF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48C79A48" w14:textId="68DDA62F" w:rsidR="00DC0815" w:rsidRPr="004C568C" w:rsidRDefault="00DC0815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Establishes the significance of the work.</w:t>
            </w:r>
          </w:p>
        </w:tc>
      </w:tr>
      <w:tr w:rsidR="00DC0815" w:rsidRPr="004C568C" w14:paraId="384E38FB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22D3F441" w14:textId="757D48A3" w:rsidR="00DC0815" w:rsidRPr="004C568C" w:rsidRDefault="00DC0815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Acknowledges possible limitations of the design.</w:t>
            </w:r>
          </w:p>
        </w:tc>
      </w:tr>
      <w:tr w:rsidR="00DC0815" w:rsidRPr="004C568C" w14:paraId="3FE2C139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11ECAE2D" w14:textId="73947D55" w:rsidR="00DC0815" w:rsidRPr="004C568C" w:rsidRDefault="00DC0815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Signals a way forward.</w:t>
            </w:r>
          </w:p>
        </w:tc>
      </w:tr>
    </w:tbl>
    <w:p w14:paraId="791B8F7B" w14:textId="77777777" w:rsidR="00E41155" w:rsidRPr="004C568C" w:rsidRDefault="00E41155" w:rsidP="008707E7">
      <w:pPr>
        <w:ind w:left="686"/>
        <w:rPr>
          <w:rFonts w:ascii="Century Schoolbook" w:hAnsi="Century Schoolbook"/>
        </w:rPr>
      </w:pPr>
    </w:p>
    <w:tbl>
      <w:tblPr>
        <w:tblStyle w:val="TableGrid"/>
        <w:tblW w:w="4588" w:type="pct"/>
        <w:tblInd w:w="686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8580"/>
      </w:tblGrid>
      <w:tr w:rsidR="00DC0815" w:rsidRPr="004C568C" w14:paraId="6CC2690C" w14:textId="77777777" w:rsidTr="008707E7">
        <w:tc>
          <w:tcPr>
            <w:tcW w:w="8579" w:type="dxa"/>
            <w:shd w:val="clear" w:color="auto" w:fill="DBE5F1" w:themeFill="accent1" w:themeFillTint="33"/>
            <w:tcMar>
              <w:top w:w="0" w:type="nil"/>
              <w:left w:w="0" w:type="nil"/>
              <w:bottom w:w="0" w:type="nil"/>
              <w:right w:w="0" w:type="nil"/>
            </w:tcMar>
          </w:tcPr>
          <w:p w14:paraId="3DAE8F76" w14:textId="60477F71" w:rsidR="00DC0815" w:rsidRPr="004C568C" w:rsidRDefault="00DC0815" w:rsidP="008A426B">
            <w:pPr>
              <w:pStyle w:val="Heading2"/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Figures, Tables, and quantitative Evidence</w:t>
            </w:r>
          </w:p>
        </w:tc>
      </w:tr>
      <w:tr w:rsidR="00DC0815" w:rsidRPr="004C568C" w14:paraId="6FD8EF59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2396EB98" w14:textId="05DF9C32" w:rsidR="00DC0815" w:rsidRPr="004C568C" w:rsidRDefault="00DC0815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 xml:space="preserve">Visual and numerical evidence is appropriate and sufficient. </w:t>
            </w:r>
          </w:p>
        </w:tc>
      </w:tr>
      <w:tr w:rsidR="00DC0815" w:rsidRPr="004C568C" w14:paraId="5911126B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6E5BF69F" w14:textId="69E04743" w:rsidR="00DC0815" w:rsidRPr="004C568C" w:rsidRDefault="00DC0815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Figures, tables, and other visual evidence are numbered, titled, and accompanied by a descriptive caption that explains the visual and points to main take-aways.</w:t>
            </w:r>
          </w:p>
        </w:tc>
      </w:tr>
      <w:tr w:rsidR="008707E7" w:rsidRPr="004C568C" w14:paraId="44F4AC26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352E1BFE" w14:textId="437A3783" w:rsidR="008707E7" w:rsidRPr="004C568C" w:rsidRDefault="008707E7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Figures, tables, and other visual evidence and their captions combined tell the story of the design.</w:t>
            </w:r>
          </w:p>
        </w:tc>
      </w:tr>
      <w:tr w:rsidR="008707E7" w:rsidRPr="004C568C" w14:paraId="52088F89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13E84E17" w14:textId="5CE91C34" w:rsidR="008707E7" w:rsidRPr="004C568C" w:rsidRDefault="008707E7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Visuals are legible and formally/aesthetically consistent.</w:t>
            </w:r>
          </w:p>
        </w:tc>
      </w:tr>
      <w:tr w:rsidR="008707E7" w:rsidRPr="004C568C" w14:paraId="2F715CA4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010B7418" w14:textId="305C52EB" w:rsidR="008707E7" w:rsidRPr="004C568C" w:rsidRDefault="008707E7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lastRenderedPageBreak/>
              <w:t xml:space="preserve">Figures/tables are introduced and cross-referenced in-text </w:t>
            </w:r>
            <w:r w:rsidRPr="004C568C">
              <w:rPr>
                <w:rFonts w:ascii="Century Schoolbook" w:hAnsi="Century Schoolbook"/>
                <w:b/>
                <w:i/>
              </w:rPr>
              <w:t>before</w:t>
            </w:r>
            <w:r w:rsidRPr="004C568C">
              <w:rPr>
                <w:rFonts w:ascii="Century Schoolbook" w:hAnsi="Century Schoolbook"/>
              </w:rPr>
              <w:t xml:space="preserve"> and in the order they appear.</w:t>
            </w:r>
          </w:p>
        </w:tc>
      </w:tr>
      <w:tr w:rsidR="008707E7" w:rsidRPr="004C568C" w14:paraId="2C91F06E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592CF3CD" w14:textId="265D1181" w:rsidR="008707E7" w:rsidRPr="004C568C" w:rsidRDefault="008707E7" w:rsidP="00762628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Visual/numerical evidence is explained in-text.</w:t>
            </w:r>
          </w:p>
        </w:tc>
      </w:tr>
    </w:tbl>
    <w:p w14:paraId="75C16BCC" w14:textId="77777777" w:rsidR="00E41155" w:rsidRPr="004C568C" w:rsidRDefault="00E41155" w:rsidP="008707E7">
      <w:pPr>
        <w:ind w:left="686"/>
        <w:rPr>
          <w:rFonts w:ascii="Century Schoolbook" w:hAnsi="Century Schoolbook"/>
        </w:rPr>
      </w:pPr>
    </w:p>
    <w:tbl>
      <w:tblPr>
        <w:tblStyle w:val="TableGrid"/>
        <w:tblW w:w="4588" w:type="pct"/>
        <w:tblInd w:w="686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8580"/>
      </w:tblGrid>
      <w:tr w:rsidR="00DC0815" w:rsidRPr="004C568C" w14:paraId="3F062A1D" w14:textId="77777777" w:rsidTr="008707E7">
        <w:tc>
          <w:tcPr>
            <w:tcW w:w="8579" w:type="dxa"/>
            <w:shd w:val="clear" w:color="auto" w:fill="DBE5F1" w:themeFill="accent1" w:themeFillTint="33"/>
            <w:tcMar>
              <w:top w:w="0" w:type="nil"/>
              <w:left w:w="0" w:type="nil"/>
              <w:bottom w:w="0" w:type="nil"/>
              <w:right w:w="0" w:type="nil"/>
            </w:tcMar>
          </w:tcPr>
          <w:p w14:paraId="06106BD9" w14:textId="0E9A4DF9" w:rsidR="00DC0815" w:rsidRPr="004C568C" w:rsidRDefault="00DC0815" w:rsidP="008A426B">
            <w:pPr>
              <w:pStyle w:val="Heading2"/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Use of sources &amp; references</w:t>
            </w:r>
          </w:p>
        </w:tc>
      </w:tr>
      <w:tr w:rsidR="008707E7" w:rsidRPr="004C568C" w14:paraId="00C148D1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79710B09" w14:textId="2013B7C9" w:rsidR="008707E7" w:rsidRPr="004C568C" w:rsidRDefault="008707E7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References to related work in the related work, approach, and results/discussion sections are sufficient and appropriate.</w:t>
            </w:r>
          </w:p>
        </w:tc>
      </w:tr>
      <w:tr w:rsidR="008707E7" w:rsidRPr="004C568C" w14:paraId="07417B85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7862F442" w14:textId="20402BC2" w:rsidR="008707E7" w:rsidRPr="004C568C" w:rsidRDefault="008707E7" w:rsidP="00D316D8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References to related work are properly cited and formatted.</w:t>
            </w:r>
          </w:p>
        </w:tc>
      </w:tr>
    </w:tbl>
    <w:p w14:paraId="121326D0" w14:textId="6118574B" w:rsidR="00BD44FA" w:rsidRPr="004C568C" w:rsidRDefault="00BD44FA" w:rsidP="008707E7">
      <w:pPr>
        <w:ind w:left="686"/>
        <w:rPr>
          <w:rFonts w:ascii="Century Schoolbook" w:hAnsi="Century Schoolbook"/>
        </w:rPr>
      </w:pPr>
    </w:p>
    <w:tbl>
      <w:tblPr>
        <w:tblStyle w:val="TableGrid"/>
        <w:tblW w:w="4588" w:type="pct"/>
        <w:tblInd w:w="686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8580"/>
      </w:tblGrid>
      <w:tr w:rsidR="00DC0815" w:rsidRPr="004C568C" w14:paraId="017538A5" w14:textId="77777777" w:rsidTr="008707E7">
        <w:tc>
          <w:tcPr>
            <w:tcW w:w="8579" w:type="dxa"/>
            <w:shd w:val="clear" w:color="auto" w:fill="DBE5F1" w:themeFill="accent1" w:themeFillTint="33"/>
            <w:tcMar>
              <w:top w:w="0" w:type="nil"/>
              <w:left w:w="0" w:type="nil"/>
              <w:bottom w:w="0" w:type="nil"/>
              <w:right w:w="0" w:type="nil"/>
            </w:tcMar>
          </w:tcPr>
          <w:p w14:paraId="60784829" w14:textId="73C93769" w:rsidR="00DC0815" w:rsidRPr="004C568C" w:rsidRDefault="00DC0815" w:rsidP="008A426B">
            <w:pPr>
              <w:pStyle w:val="Heading2"/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Style &amp; precision in articulation of ideas</w:t>
            </w:r>
          </w:p>
        </w:tc>
      </w:tr>
      <w:tr w:rsidR="008707E7" w:rsidRPr="004C568C" w14:paraId="7AF0DFA1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34ECC93C" w14:textId="7898DC7C" w:rsidR="008707E7" w:rsidRPr="004C568C" w:rsidRDefault="008707E7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Report meets expectations of clarity and precision in academic writing.</w:t>
            </w:r>
          </w:p>
        </w:tc>
      </w:tr>
      <w:tr w:rsidR="008707E7" w:rsidRPr="004C568C" w14:paraId="7B4C7F4F" w14:textId="77777777" w:rsidTr="008707E7">
        <w:tc>
          <w:tcPr>
            <w:tcW w:w="8579" w:type="dxa"/>
            <w:tcMar>
              <w:top w:w="0" w:type="nil"/>
              <w:left w:w="0" w:type="nil"/>
              <w:bottom w:w="0" w:type="nil"/>
              <w:right w:w="0" w:type="nil"/>
            </w:tcMar>
          </w:tcPr>
          <w:p w14:paraId="6B8C2AA2" w14:textId="2D829D26" w:rsidR="008707E7" w:rsidRPr="004C568C" w:rsidRDefault="008707E7" w:rsidP="008A426B">
            <w:pPr>
              <w:rPr>
                <w:rFonts w:ascii="Century Schoolbook" w:hAnsi="Century Schoolbook"/>
              </w:rPr>
            </w:pPr>
            <w:r w:rsidRPr="004C568C">
              <w:rPr>
                <w:rFonts w:ascii="Century Schoolbook" w:hAnsi="Century Schoolbook"/>
              </w:rPr>
              <w:t>Report is well-edited and stylistically coherent.</w:t>
            </w:r>
          </w:p>
        </w:tc>
      </w:tr>
    </w:tbl>
    <w:p w14:paraId="1DB9F695" w14:textId="77777777" w:rsidR="001233A2" w:rsidRPr="004C568C" w:rsidRDefault="001233A2" w:rsidP="008707E7">
      <w:pPr>
        <w:ind w:left="686"/>
        <w:rPr>
          <w:rFonts w:ascii="Century Schoolbook" w:hAnsi="Century Schoolbook"/>
        </w:rPr>
      </w:pPr>
    </w:p>
    <w:sectPr w:rsidR="001233A2" w:rsidRPr="004C568C" w:rsidSect="0043454D">
      <w:footerReference w:type="default" r:id="rId11"/>
      <w:pgSz w:w="12240" w:h="15840" w:code="1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50501" w14:textId="77777777" w:rsidR="0092728B" w:rsidRDefault="0092728B">
      <w:r>
        <w:separator/>
      </w:r>
    </w:p>
  </w:endnote>
  <w:endnote w:type="continuationSeparator" w:id="0">
    <w:p w14:paraId="41370929" w14:textId="77777777" w:rsidR="0092728B" w:rsidRDefault="00927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E99EB" w14:textId="77777777" w:rsidR="00FA7A52" w:rsidRDefault="00FA7A52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57FBD" w14:textId="77777777" w:rsidR="0092728B" w:rsidRDefault="0092728B">
      <w:r>
        <w:separator/>
      </w:r>
    </w:p>
  </w:footnote>
  <w:footnote w:type="continuationSeparator" w:id="0">
    <w:p w14:paraId="64210A31" w14:textId="77777777" w:rsidR="0092728B" w:rsidRDefault="009272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8D8435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FD0F63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56E93B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B92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30089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964A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E6C97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464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F2ADB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E070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F335C6"/>
    <w:multiLevelType w:val="hybridMultilevel"/>
    <w:tmpl w:val="D74872F4"/>
    <w:lvl w:ilvl="0" w:tplc="04090001">
      <w:start w:val="1"/>
      <w:numFmt w:val="bullet"/>
      <w:lvlText w:val=""/>
      <w:lvlJc w:val="left"/>
      <w:pPr>
        <w:tabs>
          <w:tab w:val="num" w:pos="902"/>
        </w:tabs>
        <w:ind w:left="9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2"/>
        </w:tabs>
        <w:ind w:left="16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2"/>
        </w:tabs>
        <w:ind w:left="23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2"/>
        </w:tabs>
        <w:ind w:left="30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2"/>
        </w:tabs>
        <w:ind w:left="37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2"/>
        </w:tabs>
        <w:ind w:left="45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2"/>
        </w:tabs>
        <w:ind w:left="52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2"/>
        </w:tabs>
        <w:ind w:left="59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2"/>
        </w:tabs>
        <w:ind w:left="6662" w:hanging="360"/>
      </w:pPr>
      <w:rPr>
        <w:rFonts w:ascii="Wingdings" w:hAnsi="Wingdings" w:hint="default"/>
      </w:rPr>
    </w:lvl>
  </w:abstractNum>
  <w:abstractNum w:abstractNumId="11" w15:restartNumberingAfterBreak="0">
    <w:nsid w:val="098D147C"/>
    <w:multiLevelType w:val="hybridMultilevel"/>
    <w:tmpl w:val="5D18B782"/>
    <w:lvl w:ilvl="0" w:tplc="E78477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5C20D1"/>
    <w:multiLevelType w:val="multilevel"/>
    <w:tmpl w:val="6494D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0D42770"/>
    <w:multiLevelType w:val="hybridMultilevel"/>
    <w:tmpl w:val="70CEEFA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z w:val="18"/>
        <w:szCs w:val="18"/>
      </w:rPr>
    </w:lvl>
    <w:lvl w:ilvl="1" w:tplc="04090001">
      <w:start w:val="1"/>
      <w:numFmt w:val="bullet"/>
      <w:lvlText w:val=""/>
      <w:lvlJc w:val="left"/>
      <w:pPr>
        <w:tabs>
          <w:tab w:val="num" w:pos="898"/>
        </w:tabs>
        <w:ind w:left="898" w:hanging="360"/>
      </w:pPr>
      <w:rPr>
        <w:rFonts w:ascii="Symbol" w:hAnsi="Symbol" w:hint="default"/>
        <w:b w:val="0"/>
        <w:i w:val="0"/>
        <w:sz w:val="18"/>
        <w:szCs w:val="18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18"/>
        </w:tabs>
        <w:ind w:left="16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38"/>
        </w:tabs>
        <w:ind w:left="23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58"/>
        </w:tabs>
        <w:ind w:left="30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78"/>
        </w:tabs>
        <w:ind w:left="37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98"/>
        </w:tabs>
        <w:ind w:left="44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18"/>
        </w:tabs>
        <w:ind w:left="52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38"/>
        </w:tabs>
        <w:ind w:left="5938" w:hanging="180"/>
      </w:pPr>
    </w:lvl>
  </w:abstractNum>
  <w:abstractNum w:abstractNumId="14" w15:restartNumberingAfterBreak="0">
    <w:nsid w:val="26CC149B"/>
    <w:multiLevelType w:val="multilevel"/>
    <w:tmpl w:val="6494D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B470526"/>
    <w:multiLevelType w:val="multilevel"/>
    <w:tmpl w:val="899A7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E7D1D7C"/>
    <w:multiLevelType w:val="hybridMultilevel"/>
    <w:tmpl w:val="9BC6A74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9AC4476"/>
    <w:multiLevelType w:val="multilevel"/>
    <w:tmpl w:val="807A393A"/>
    <w:lvl w:ilvl="0">
      <w:start w:val="1"/>
      <w:numFmt w:val="decimal"/>
      <w:lvlText w:val="%1."/>
      <w:lvlJc w:val="left"/>
      <w:pPr>
        <w:tabs>
          <w:tab w:val="num" w:pos="288"/>
        </w:tabs>
        <w:ind w:left="0" w:firstLine="0"/>
      </w:pPr>
      <w:rPr>
        <w:rFonts w:hint="default"/>
        <w:b w:val="0"/>
        <w:i w:val="0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C7760DC"/>
    <w:multiLevelType w:val="hybridMultilevel"/>
    <w:tmpl w:val="4692CF7A"/>
    <w:lvl w:ilvl="0" w:tplc="C16E5348">
      <w:start w:val="1"/>
      <w:numFmt w:val="decimal"/>
      <w:lvlText w:val="%1."/>
      <w:lvlJc w:val="left"/>
      <w:pPr>
        <w:tabs>
          <w:tab w:val="num" w:pos="288"/>
        </w:tabs>
        <w:ind w:left="0" w:firstLine="0"/>
      </w:pPr>
      <w:rPr>
        <w:rFonts w:hint="default"/>
        <w:b w:val="0"/>
        <w:i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0FB265D"/>
    <w:multiLevelType w:val="multilevel"/>
    <w:tmpl w:val="B9A6A8BE"/>
    <w:lvl w:ilvl="0">
      <w:start w:val="1"/>
      <w:numFmt w:val="decimal"/>
      <w:lvlText w:val="%1."/>
      <w:lvlJc w:val="left"/>
      <w:pPr>
        <w:tabs>
          <w:tab w:val="num" w:pos="288"/>
        </w:tabs>
        <w:ind w:left="0" w:firstLine="360"/>
      </w:pPr>
      <w:rPr>
        <w:rFonts w:hint="default"/>
        <w:b w:val="0"/>
        <w:i w:val="0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9E239A9"/>
    <w:multiLevelType w:val="hybridMultilevel"/>
    <w:tmpl w:val="8FD203F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B2F7C9E"/>
    <w:multiLevelType w:val="multilevel"/>
    <w:tmpl w:val="78A48C3C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C1183E"/>
    <w:multiLevelType w:val="hybridMultilevel"/>
    <w:tmpl w:val="DA708BD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97640E7"/>
    <w:multiLevelType w:val="multilevel"/>
    <w:tmpl w:val="8F7E3C64"/>
    <w:lvl w:ilvl="0">
      <w:start w:val="1"/>
      <w:numFmt w:val="decimal"/>
      <w:lvlText w:val="%1."/>
      <w:lvlJc w:val="left"/>
      <w:pPr>
        <w:tabs>
          <w:tab w:val="num" w:pos="288"/>
        </w:tabs>
        <w:ind w:left="0" w:firstLine="0"/>
      </w:pPr>
      <w:rPr>
        <w:rFonts w:hint="default"/>
        <w:b w:val="0"/>
        <w:i w:val="0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8"/>
        <w:szCs w:val="18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AA37206"/>
    <w:multiLevelType w:val="hybridMultilevel"/>
    <w:tmpl w:val="0AA2383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z w:val="18"/>
        <w:szCs w:val="18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8"/>
        <w:szCs w:val="18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C3A6B9D"/>
    <w:multiLevelType w:val="multilevel"/>
    <w:tmpl w:val="102CB7A6"/>
    <w:lvl w:ilvl="0">
      <w:start w:val="1"/>
      <w:numFmt w:val="decimal"/>
      <w:lvlText w:val="%1."/>
      <w:lvlJc w:val="left"/>
      <w:pPr>
        <w:tabs>
          <w:tab w:val="num" w:pos="288"/>
        </w:tabs>
        <w:ind w:left="0" w:firstLine="0"/>
      </w:pPr>
      <w:rPr>
        <w:rFonts w:hint="default"/>
        <w:b w:val="0"/>
        <w:i w:val="0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D2C2343"/>
    <w:multiLevelType w:val="multilevel"/>
    <w:tmpl w:val="4692CF7A"/>
    <w:lvl w:ilvl="0">
      <w:start w:val="1"/>
      <w:numFmt w:val="decimal"/>
      <w:lvlText w:val="%1."/>
      <w:lvlJc w:val="left"/>
      <w:pPr>
        <w:tabs>
          <w:tab w:val="num" w:pos="288"/>
        </w:tabs>
        <w:ind w:left="0" w:firstLine="0"/>
      </w:pPr>
      <w:rPr>
        <w:rFonts w:hint="default"/>
        <w:b w:val="0"/>
        <w:i w:val="0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14434CB"/>
    <w:multiLevelType w:val="multilevel"/>
    <w:tmpl w:val="6494D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1CB7129"/>
    <w:multiLevelType w:val="hybridMultilevel"/>
    <w:tmpl w:val="1FB4A1FA"/>
    <w:lvl w:ilvl="0" w:tplc="5D7276C4">
      <w:start w:val="1"/>
      <w:numFmt w:val="decimal"/>
      <w:lvlText w:val="%1."/>
      <w:lvlJc w:val="left"/>
      <w:pPr>
        <w:tabs>
          <w:tab w:val="num" w:pos="288"/>
        </w:tabs>
        <w:ind w:left="0" w:firstLine="0"/>
      </w:pPr>
      <w:rPr>
        <w:rFonts w:hint="default"/>
        <w:b w:val="0"/>
        <w:i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2326273"/>
    <w:multiLevelType w:val="hybridMultilevel"/>
    <w:tmpl w:val="8F7E3C64"/>
    <w:lvl w:ilvl="0" w:tplc="54026804">
      <w:start w:val="1"/>
      <w:numFmt w:val="decimal"/>
      <w:lvlText w:val="%1."/>
      <w:lvlJc w:val="left"/>
      <w:pPr>
        <w:tabs>
          <w:tab w:val="num" w:pos="288"/>
        </w:tabs>
        <w:ind w:left="0" w:firstLine="0"/>
      </w:pPr>
      <w:rPr>
        <w:rFonts w:hint="default"/>
        <w:b w:val="0"/>
        <w:i w:val="0"/>
        <w:sz w:val="18"/>
        <w:szCs w:val="18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8"/>
        <w:szCs w:val="18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47E7DB0"/>
    <w:multiLevelType w:val="multilevel"/>
    <w:tmpl w:val="513A9C1E"/>
    <w:lvl w:ilvl="0">
      <w:start w:val="1"/>
      <w:numFmt w:val="decimal"/>
      <w:lvlText w:val="%1."/>
      <w:lvlJc w:val="left"/>
      <w:pPr>
        <w:tabs>
          <w:tab w:val="num" w:pos="288"/>
        </w:tabs>
        <w:ind w:left="0" w:firstLine="0"/>
      </w:pPr>
      <w:rPr>
        <w:rFonts w:hint="default"/>
        <w:b w:val="0"/>
        <w:i w:val="0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4497888"/>
    <w:multiLevelType w:val="multilevel"/>
    <w:tmpl w:val="3C66A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AB54AD"/>
    <w:multiLevelType w:val="multilevel"/>
    <w:tmpl w:val="1FB4A1FA"/>
    <w:lvl w:ilvl="0">
      <w:start w:val="1"/>
      <w:numFmt w:val="decimal"/>
      <w:lvlText w:val="%1."/>
      <w:lvlJc w:val="left"/>
      <w:pPr>
        <w:tabs>
          <w:tab w:val="num" w:pos="288"/>
        </w:tabs>
        <w:ind w:left="0" w:firstLine="0"/>
      </w:pPr>
      <w:rPr>
        <w:rFonts w:hint="default"/>
        <w:b w:val="0"/>
        <w:i w:val="0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A1132DB"/>
    <w:multiLevelType w:val="multilevel"/>
    <w:tmpl w:val="8F7E3C64"/>
    <w:lvl w:ilvl="0">
      <w:start w:val="1"/>
      <w:numFmt w:val="decimal"/>
      <w:lvlText w:val="%1."/>
      <w:lvlJc w:val="left"/>
      <w:pPr>
        <w:tabs>
          <w:tab w:val="num" w:pos="288"/>
        </w:tabs>
        <w:ind w:left="0" w:firstLine="0"/>
      </w:pPr>
      <w:rPr>
        <w:rFonts w:hint="default"/>
        <w:b w:val="0"/>
        <w:i w:val="0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8"/>
        <w:szCs w:val="18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13138489">
    <w:abstractNumId w:val="29"/>
  </w:num>
  <w:num w:numId="2" w16cid:durableId="1060443478">
    <w:abstractNumId w:val="10"/>
  </w:num>
  <w:num w:numId="3" w16cid:durableId="1773359158">
    <w:abstractNumId w:val="16"/>
  </w:num>
  <w:num w:numId="4" w16cid:durableId="9643480">
    <w:abstractNumId w:val="15"/>
  </w:num>
  <w:num w:numId="5" w16cid:durableId="2140226257">
    <w:abstractNumId w:val="14"/>
  </w:num>
  <w:num w:numId="6" w16cid:durableId="133178505">
    <w:abstractNumId w:val="27"/>
  </w:num>
  <w:num w:numId="7" w16cid:durableId="259803944">
    <w:abstractNumId w:val="12"/>
  </w:num>
  <w:num w:numId="8" w16cid:durableId="1288580424">
    <w:abstractNumId w:val="31"/>
  </w:num>
  <w:num w:numId="9" w16cid:durableId="555311569">
    <w:abstractNumId w:val="19"/>
  </w:num>
  <w:num w:numId="10" w16cid:durableId="1698117135">
    <w:abstractNumId w:val="25"/>
  </w:num>
  <w:num w:numId="11" w16cid:durableId="637076728">
    <w:abstractNumId w:val="17"/>
  </w:num>
  <w:num w:numId="12" w16cid:durableId="911431149">
    <w:abstractNumId w:val="30"/>
  </w:num>
  <w:num w:numId="13" w16cid:durableId="1924953470">
    <w:abstractNumId w:val="20"/>
  </w:num>
  <w:num w:numId="14" w16cid:durableId="831289962">
    <w:abstractNumId w:val="18"/>
  </w:num>
  <w:num w:numId="15" w16cid:durableId="770392066">
    <w:abstractNumId w:val="26"/>
  </w:num>
  <w:num w:numId="16" w16cid:durableId="825366264">
    <w:abstractNumId w:val="28"/>
  </w:num>
  <w:num w:numId="17" w16cid:durableId="405110683">
    <w:abstractNumId w:val="32"/>
  </w:num>
  <w:num w:numId="18" w16cid:durableId="157118830">
    <w:abstractNumId w:val="24"/>
  </w:num>
  <w:num w:numId="19" w16cid:durableId="1445877967">
    <w:abstractNumId w:val="23"/>
  </w:num>
  <w:num w:numId="20" w16cid:durableId="314916568">
    <w:abstractNumId w:val="33"/>
  </w:num>
  <w:num w:numId="21" w16cid:durableId="1248611743">
    <w:abstractNumId w:val="22"/>
  </w:num>
  <w:num w:numId="22" w16cid:durableId="443813365">
    <w:abstractNumId w:val="13"/>
  </w:num>
  <w:num w:numId="23" w16cid:durableId="1440829718">
    <w:abstractNumId w:val="8"/>
  </w:num>
  <w:num w:numId="24" w16cid:durableId="1034115006">
    <w:abstractNumId w:val="21"/>
  </w:num>
  <w:num w:numId="25" w16cid:durableId="2069453197">
    <w:abstractNumId w:val="9"/>
  </w:num>
  <w:num w:numId="26" w16cid:durableId="1570309059">
    <w:abstractNumId w:val="7"/>
  </w:num>
  <w:num w:numId="27" w16cid:durableId="1259556633">
    <w:abstractNumId w:val="6"/>
  </w:num>
  <w:num w:numId="28" w16cid:durableId="2095858295">
    <w:abstractNumId w:val="5"/>
  </w:num>
  <w:num w:numId="29" w16cid:durableId="105318053">
    <w:abstractNumId w:val="4"/>
  </w:num>
  <w:num w:numId="30" w16cid:durableId="668680205">
    <w:abstractNumId w:val="3"/>
  </w:num>
  <w:num w:numId="31" w16cid:durableId="1323924700">
    <w:abstractNumId w:val="2"/>
  </w:num>
  <w:num w:numId="32" w16cid:durableId="1509830625">
    <w:abstractNumId w:val="1"/>
  </w:num>
  <w:num w:numId="33" w16cid:durableId="554043847">
    <w:abstractNumId w:val="0"/>
  </w:num>
  <w:num w:numId="34" w16cid:durableId="17920164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2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40D"/>
    <w:rsid w:val="00000C14"/>
    <w:rsid w:val="00017CF7"/>
    <w:rsid w:val="00034557"/>
    <w:rsid w:val="00055625"/>
    <w:rsid w:val="00080433"/>
    <w:rsid w:val="00082F86"/>
    <w:rsid w:val="00086801"/>
    <w:rsid w:val="00090054"/>
    <w:rsid w:val="000B18B2"/>
    <w:rsid w:val="000D7D67"/>
    <w:rsid w:val="000F3B2D"/>
    <w:rsid w:val="001001B1"/>
    <w:rsid w:val="001003E1"/>
    <w:rsid w:val="001233A2"/>
    <w:rsid w:val="00125CCB"/>
    <w:rsid w:val="0012707A"/>
    <w:rsid w:val="001317D0"/>
    <w:rsid w:val="00137DF3"/>
    <w:rsid w:val="00157CA0"/>
    <w:rsid w:val="00172448"/>
    <w:rsid w:val="001A704E"/>
    <w:rsid w:val="001B5C06"/>
    <w:rsid w:val="001E3406"/>
    <w:rsid w:val="00215907"/>
    <w:rsid w:val="002245E0"/>
    <w:rsid w:val="002264FE"/>
    <w:rsid w:val="002360C5"/>
    <w:rsid w:val="00267DF9"/>
    <w:rsid w:val="002906E7"/>
    <w:rsid w:val="002A3F76"/>
    <w:rsid w:val="002B5DD8"/>
    <w:rsid w:val="002F6283"/>
    <w:rsid w:val="003119FB"/>
    <w:rsid w:val="00311B83"/>
    <w:rsid w:val="0031256D"/>
    <w:rsid w:val="00320630"/>
    <w:rsid w:val="00326A69"/>
    <w:rsid w:val="003444D6"/>
    <w:rsid w:val="003618B9"/>
    <w:rsid w:val="003665B9"/>
    <w:rsid w:val="003761C5"/>
    <w:rsid w:val="003A1BC2"/>
    <w:rsid w:val="003A2A41"/>
    <w:rsid w:val="003E6980"/>
    <w:rsid w:val="003F04D9"/>
    <w:rsid w:val="00407240"/>
    <w:rsid w:val="0041607A"/>
    <w:rsid w:val="0043454D"/>
    <w:rsid w:val="00454615"/>
    <w:rsid w:val="004567F4"/>
    <w:rsid w:val="00464875"/>
    <w:rsid w:val="0048031C"/>
    <w:rsid w:val="004B0AE9"/>
    <w:rsid w:val="004C010B"/>
    <w:rsid w:val="004C568C"/>
    <w:rsid w:val="004D5837"/>
    <w:rsid w:val="005052E4"/>
    <w:rsid w:val="00522532"/>
    <w:rsid w:val="00546341"/>
    <w:rsid w:val="00560949"/>
    <w:rsid w:val="0057413B"/>
    <w:rsid w:val="00581A1A"/>
    <w:rsid w:val="005A5A7C"/>
    <w:rsid w:val="005E29C8"/>
    <w:rsid w:val="005F29BD"/>
    <w:rsid w:val="00610858"/>
    <w:rsid w:val="006238C8"/>
    <w:rsid w:val="00631CD3"/>
    <w:rsid w:val="0063591F"/>
    <w:rsid w:val="00643BDC"/>
    <w:rsid w:val="0067340D"/>
    <w:rsid w:val="006745BD"/>
    <w:rsid w:val="00693654"/>
    <w:rsid w:val="006C1BD5"/>
    <w:rsid w:val="00717CC8"/>
    <w:rsid w:val="00754382"/>
    <w:rsid w:val="00762628"/>
    <w:rsid w:val="007765DD"/>
    <w:rsid w:val="0078313D"/>
    <w:rsid w:val="007868CC"/>
    <w:rsid w:val="00795C10"/>
    <w:rsid w:val="00797844"/>
    <w:rsid w:val="007A6235"/>
    <w:rsid w:val="007B2ED0"/>
    <w:rsid w:val="007C42A8"/>
    <w:rsid w:val="00824ADF"/>
    <w:rsid w:val="00830E62"/>
    <w:rsid w:val="00834456"/>
    <w:rsid w:val="00844660"/>
    <w:rsid w:val="008707E7"/>
    <w:rsid w:val="00870EC7"/>
    <w:rsid w:val="00891FD6"/>
    <w:rsid w:val="009142CB"/>
    <w:rsid w:val="00927107"/>
    <w:rsid w:val="0092728B"/>
    <w:rsid w:val="0096077E"/>
    <w:rsid w:val="00970715"/>
    <w:rsid w:val="00980A6C"/>
    <w:rsid w:val="00995223"/>
    <w:rsid w:val="009B2759"/>
    <w:rsid w:val="009B7FC4"/>
    <w:rsid w:val="009C0F7C"/>
    <w:rsid w:val="00A036B6"/>
    <w:rsid w:val="00A31DCF"/>
    <w:rsid w:val="00A45D2C"/>
    <w:rsid w:val="00A45F9E"/>
    <w:rsid w:val="00A50321"/>
    <w:rsid w:val="00A51E9F"/>
    <w:rsid w:val="00A90460"/>
    <w:rsid w:val="00AC7F73"/>
    <w:rsid w:val="00AD2D8A"/>
    <w:rsid w:val="00AD2F25"/>
    <w:rsid w:val="00B11EE0"/>
    <w:rsid w:val="00B5650E"/>
    <w:rsid w:val="00B67C5A"/>
    <w:rsid w:val="00B75A27"/>
    <w:rsid w:val="00B97760"/>
    <w:rsid w:val="00BC5449"/>
    <w:rsid w:val="00BD44FA"/>
    <w:rsid w:val="00BE69FE"/>
    <w:rsid w:val="00C16870"/>
    <w:rsid w:val="00C34CD3"/>
    <w:rsid w:val="00C34FB6"/>
    <w:rsid w:val="00C36E89"/>
    <w:rsid w:val="00C4126C"/>
    <w:rsid w:val="00C45FDC"/>
    <w:rsid w:val="00C72A17"/>
    <w:rsid w:val="00CA3573"/>
    <w:rsid w:val="00CB47FD"/>
    <w:rsid w:val="00CC23D2"/>
    <w:rsid w:val="00CC59BB"/>
    <w:rsid w:val="00CD02F1"/>
    <w:rsid w:val="00CD5B15"/>
    <w:rsid w:val="00D05824"/>
    <w:rsid w:val="00D316D8"/>
    <w:rsid w:val="00D36A80"/>
    <w:rsid w:val="00D658E9"/>
    <w:rsid w:val="00D827D3"/>
    <w:rsid w:val="00DA21A2"/>
    <w:rsid w:val="00DB0C25"/>
    <w:rsid w:val="00DC0815"/>
    <w:rsid w:val="00DE5986"/>
    <w:rsid w:val="00DF5CFE"/>
    <w:rsid w:val="00E02510"/>
    <w:rsid w:val="00E1196B"/>
    <w:rsid w:val="00E129A5"/>
    <w:rsid w:val="00E26786"/>
    <w:rsid w:val="00E37280"/>
    <w:rsid w:val="00E41155"/>
    <w:rsid w:val="00E41884"/>
    <w:rsid w:val="00EA3E64"/>
    <w:rsid w:val="00EB6FFC"/>
    <w:rsid w:val="00EE40E1"/>
    <w:rsid w:val="00F03B50"/>
    <w:rsid w:val="00F27301"/>
    <w:rsid w:val="00F3153F"/>
    <w:rsid w:val="00F43072"/>
    <w:rsid w:val="00F86A05"/>
    <w:rsid w:val="00FA7375"/>
    <w:rsid w:val="00FA7A52"/>
    <w:rsid w:val="00FC67E0"/>
    <w:rsid w:val="00FD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97870A"/>
  <w15:docId w15:val="{B6A30C4A-56C7-104C-94C1-813EB175F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0433"/>
    <w:pPr>
      <w:spacing w:before="40" w:after="40"/>
    </w:pPr>
    <w:rPr>
      <w:rFonts w:asciiTheme="minorHAnsi" w:hAnsiTheme="minorHAnsi"/>
      <w:sz w:val="18"/>
      <w:szCs w:val="24"/>
    </w:rPr>
  </w:style>
  <w:style w:type="paragraph" w:styleId="Heading1">
    <w:name w:val="heading 1"/>
    <w:basedOn w:val="Normal"/>
    <w:next w:val="Normal"/>
    <w:qFormat/>
    <w:rsid w:val="00080433"/>
    <w:pPr>
      <w:keepNext/>
      <w:spacing w:before="400" w:after="100"/>
      <w:outlineLvl w:val="0"/>
    </w:pPr>
    <w:rPr>
      <w:rFonts w:asciiTheme="majorHAnsi" w:hAnsiTheme="majorHAnsi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80433"/>
    <w:pPr>
      <w:outlineLvl w:val="1"/>
    </w:pPr>
    <w:rPr>
      <w:rFonts w:asciiTheme="majorHAnsi" w:hAnsiTheme="majorHAnsi"/>
      <w:b/>
      <w:caps/>
      <w:sz w:val="20"/>
    </w:rPr>
  </w:style>
  <w:style w:type="paragraph" w:styleId="Heading8">
    <w:name w:val="heading 8"/>
    <w:basedOn w:val="Normal"/>
    <w:next w:val="Normal"/>
    <w:semiHidden/>
    <w:unhideWhenUsed/>
    <w:qFormat/>
    <w:rsid w:val="002A3F76"/>
    <w:pPr>
      <w:spacing w:before="240" w:after="120"/>
      <w:jc w:val="center"/>
      <w:outlineLvl w:val="7"/>
    </w:pPr>
    <w:rPr>
      <w:b/>
      <w:bCs/>
    </w:rPr>
  </w:style>
  <w:style w:type="paragraph" w:styleId="Heading9">
    <w:name w:val="heading 9"/>
    <w:basedOn w:val="Normal"/>
    <w:next w:val="Normal"/>
    <w:semiHidden/>
    <w:unhideWhenUsed/>
    <w:qFormat/>
    <w:rsid w:val="002A3F76"/>
    <w:pPr>
      <w:spacing w:before="120"/>
      <w:outlineLvl w:val="8"/>
    </w:pPr>
    <w:rPr>
      <w:b/>
      <w:spacing w:val="10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ogo">
    <w:name w:val="Logo"/>
    <w:basedOn w:val="Normal"/>
    <w:qFormat/>
    <w:rsid w:val="0043454D"/>
    <w:pPr>
      <w:jc w:val="right"/>
    </w:pPr>
    <w:rPr>
      <w:szCs w:val="20"/>
    </w:rPr>
  </w:style>
  <w:style w:type="paragraph" w:styleId="BalloonText">
    <w:name w:val="Balloon Text"/>
    <w:basedOn w:val="Normal"/>
    <w:link w:val="BalloonTextChar"/>
    <w:semiHidden/>
    <w:unhideWhenUsed/>
    <w:rsid w:val="004345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3454D"/>
    <w:rPr>
      <w:rFonts w:ascii="Tahoma" w:hAnsi="Tahoma" w:cs="Tahoma"/>
      <w:sz w:val="16"/>
      <w:szCs w:val="16"/>
    </w:rPr>
  </w:style>
  <w:style w:type="paragraph" w:customStyle="1" w:styleId="CompanyName">
    <w:name w:val="Company Name"/>
    <w:basedOn w:val="Normal"/>
    <w:qFormat/>
    <w:rsid w:val="0043454D"/>
    <w:rPr>
      <w:b/>
      <w:sz w:val="24"/>
    </w:rPr>
  </w:style>
  <w:style w:type="paragraph" w:styleId="ListNumber">
    <w:name w:val="List Number"/>
    <w:basedOn w:val="Normal"/>
    <w:semiHidden/>
    <w:unhideWhenUsed/>
    <w:rsid w:val="002A3F76"/>
    <w:pPr>
      <w:numPr>
        <w:numId w:val="24"/>
      </w:numPr>
    </w:pPr>
  </w:style>
  <w:style w:type="table" w:styleId="TableGrid">
    <w:name w:val="Table Grid"/>
    <w:basedOn w:val="TableNormal"/>
    <w:rsid w:val="002A3F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8" w:type="dxa"/>
        <w:left w:w="115" w:type="dxa"/>
        <w:bottom w:w="58" w:type="dxa"/>
        <w:right w:w="115" w:type="dxa"/>
      </w:tblCellMar>
    </w:tblPr>
    <w:tcPr>
      <w:tcMar>
        <w:top w:w="58" w:type="dxa"/>
        <w:left w:w="115" w:type="dxa"/>
        <w:bottom w:w="58" w:type="dxa"/>
        <w:right w:w="115" w:type="dxa"/>
      </w:tcMar>
    </w:tcPr>
  </w:style>
  <w:style w:type="character" w:styleId="CommentReference">
    <w:name w:val="annotation reference"/>
    <w:basedOn w:val="DefaultParagraphFont"/>
    <w:semiHidden/>
    <w:rsid w:val="00D36A80"/>
    <w:rPr>
      <w:sz w:val="16"/>
      <w:szCs w:val="16"/>
    </w:rPr>
  </w:style>
  <w:style w:type="paragraph" w:styleId="CommentText">
    <w:name w:val="annotation text"/>
    <w:basedOn w:val="Normal"/>
    <w:semiHidden/>
    <w:rsid w:val="00D36A80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D36A8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157CA0"/>
    <w:rPr>
      <w:color w:val="808080"/>
    </w:rPr>
  </w:style>
  <w:style w:type="paragraph" w:styleId="ListParagraph">
    <w:name w:val="List Paragraph"/>
    <w:basedOn w:val="Normal"/>
    <w:uiPriority w:val="34"/>
    <w:unhideWhenUsed/>
    <w:qFormat/>
    <w:rsid w:val="00E41155"/>
    <w:pPr>
      <w:spacing w:before="0" w:after="180" w:line="288" w:lineRule="auto"/>
      <w:ind w:left="720"/>
      <w:contextualSpacing/>
    </w:pPr>
    <w:rPr>
      <w:rFonts w:eastAsiaTheme="minorHAnsi" w:cstheme="minorBidi"/>
      <w:color w:val="404040" w:themeColor="text1" w:themeTint="BF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norajackson/Library/Containers/com.microsoft.Word/Data/Library/Application%20Support/Microsoft/Office/16.0/DTS/Search/%7bF13317DA-0C3F-0F4B-A069-D00E4773E4F5%7dtf02806455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2035-01-01T08:00:00+00:00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730497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 xsi:nil="true"/>
    <Markets xmlns="4873beb7-5857-4685-be1f-d57550cc96cc"/>
    <OriginAsset xmlns="4873beb7-5857-4685-be1f-d57550cc96cc" xsi:nil="true"/>
    <AssetStart xmlns="4873beb7-5857-4685-be1f-d57550cc96cc">2011-12-21T21:24:00+00:00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1386857</Value>
      <Value>1386858</Value>
    </PublishStatusLookup>
    <APAuthor xmlns="4873beb7-5857-4685-be1f-d57550cc96cc">
      <UserInfo>
        <DisplayName>REDMOND\v-gakel</DisplayName>
        <AccountId>2721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>New company setup checklist</SourceTitle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>2007 Template UpLeveling Do Not HandOff</UALocComments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2007 Default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TP102806454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OfficeOnline,OfficeOnlineVNext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14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  <LocMarketGroupTiers2 xmlns="4873beb7-5857-4685-be1f-d57550cc96cc">,t:Tier 1,t:Tier 2,t:Tier 3,</LocMarketGroupTiers2>
  </documentManagement>
</p:properties>
</file>

<file path=customXml/itemProps1.xml><?xml version="1.0" encoding="utf-8"?>
<ds:datastoreItem xmlns:ds="http://schemas.openxmlformats.org/officeDocument/2006/customXml" ds:itemID="{BB36CC7C-DA53-4DD8-A70B-E32CA10BAA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2033AB-1839-4A9D-9AAE-1CDA6F1A1A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A9321A-EFCF-8E4F-A5C8-0E38AD20668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5A747F8-0E03-4AD0-AA0D-9B70695AF5C1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{F13317DA-0C3F-0F4B-A069-D00E4773E4F5}tf02806455_win32.dotx</Template>
  <TotalTime>1</TotalTime>
  <Pages>3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New company setup checklist</vt:lpstr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company setup checklist</dc:title>
  <dc:creator>Nora Jackson</dc:creator>
  <cp:lastModifiedBy>Reviewer</cp:lastModifiedBy>
  <cp:revision>3</cp:revision>
  <cp:lastPrinted>2005-08-26T17:15:00Z</cp:lastPrinted>
  <dcterms:created xsi:type="dcterms:W3CDTF">2023-11-29T14:20:00Z</dcterms:created>
  <dcterms:modified xsi:type="dcterms:W3CDTF">2023-12-04T15:58:00Z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TC100310681033</vt:lpwstr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InternalTags">
    <vt:lpwstr/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LocMarketGroupTiers">
    <vt:lpwstr>,t:Tier 1,t:Tier 2,t:Tier 3,</vt:lpwstr>
  </property>
</Properties>
</file>